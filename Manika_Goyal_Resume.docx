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F6568" w14:textId="77777777" w:rsidR="005E7EBD" w:rsidRPr="00BF7D5D" w:rsidRDefault="00BF7D5D" w:rsidP="007F3110">
      <w:pPr>
        <w:rPr>
          <w:rFonts w:ascii="Bahnschrift" w:hAnsi="Bahnschrift"/>
          <w:b/>
          <w:caps/>
          <w:sz w:val="10"/>
        </w:rPr>
      </w:pPr>
      <w:r>
        <w:rPr>
          <w:rFonts w:ascii="Bahnschrift" w:hAnsi="Bahnschrift"/>
          <w:b/>
          <w:caps/>
          <w:noProof/>
          <w:lang w:val="en-AU" w:eastAsia="en-AU"/>
        </w:rPr>
        <mc:AlternateContent>
          <mc:Choice Requires="wpg">
            <w:drawing>
              <wp:anchor distT="0" distB="0" distL="114300" distR="114300" simplePos="0" relativeHeight="251659264" behindDoc="1" locked="1" layoutInCell="1" allowOverlap="1" wp14:anchorId="0504C98B" wp14:editId="3E0DF8C6">
                <wp:simplePos x="0" y="0"/>
                <wp:positionH relativeFrom="column">
                  <wp:posOffset>-457200</wp:posOffset>
                </wp:positionH>
                <wp:positionV relativeFrom="paragraph">
                  <wp:posOffset>-447675</wp:posOffset>
                </wp:positionV>
                <wp:extent cx="7763256" cy="3374136"/>
                <wp:effectExtent l="0" t="0" r="9525" b="0"/>
                <wp:wrapNone/>
                <wp:docPr id="1" name="Group 1" descr="Decorative"/>
                <wp:cNvGraphicFramePr/>
                <a:graphic xmlns:a="http://schemas.openxmlformats.org/drawingml/2006/main">
                  <a:graphicData uri="http://schemas.microsoft.com/office/word/2010/wordprocessingGroup">
                    <wpg:wgp>
                      <wpg:cNvGrpSpPr/>
                      <wpg:grpSpPr>
                        <a:xfrm>
                          <a:off x="0" y="0"/>
                          <a:ext cx="7763256" cy="3374136"/>
                          <a:chOff x="0" y="0"/>
                          <a:chExt cx="7763256" cy="3374136"/>
                        </a:xfrm>
                      </wpg:grpSpPr>
                      <wps:wsp>
                        <wps:cNvPr id="1597683851" name="Rectangle 6" descr="Decorative"/>
                        <wps:cNvSpPr/>
                        <wps:spPr>
                          <a:xfrm>
                            <a:off x="0" y="0"/>
                            <a:ext cx="7763256" cy="3374136"/>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24446879" name="Graphic 1" descr="Decorative"/>
                          <pic:cNvPicPr>
                            <a:picLocks noChangeAspect="1"/>
                          </pic:cNvPicPr>
                        </pic:nvPicPr>
                        <pic:blipFill>
                          <a:blip r:embed="rId10" cstate="hq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4619625" y="0"/>
                            <a:ext cx="3136265" cy="33737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D5FEF8" id="Group 1" o:spid="_x0000_s1026" alt="Decorative" style="position:absolute;margin-left:-36pt;margin-top:-35.25pt;width:611.3pt;height:265.7pt;z-index:-251657216;mso-width-relative:margin;mso-height-relative:margin" coordsize="77632,33741"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">
                <v:rect id="Rectangle 6" o:spid="_x0000_s1027" alt="Decorative" style="position:absolute;width:77632;height:33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" fillcolor="black [3213]"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8" type="#_x0000_t75" alt="Decorative" style="position:absolute;left:46196;width:31362;height:337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">
                  <v:imagedata r:id="rId12" o:title="Decorative"/>
                </v:shape>
                <w10:anchorlock/>
              </v:group>
            </w:pict>
          </mc:Fallback>
        </mc:AlternateContent>
      </w:r>
      <w:r>
        <w:drawing>
          <wp:anchor distT="0" distB="0" distL="114300" distR="114300" simplePos="0" relativeHeight="251670000" behindDoc="0" locked="0" layoutInCell="1" allowOverlap="1">
            <wp:simplePos x="0" y="0"/>
            <wp:positionH relativeFrom="page">
              <wp:posOffset>5349240</wp:posOffset>
            </wp:positionH>
            <wp:positionV relativeFrom="page">
              <wp:posOffset>566928</wp:posOffset>
            </wp:positionV>
            <wp:extent cx="1737360" cy="1737360"/>
            <wp:effectExtent l="0" t="0" r="0" b="0"/>
            <wp:wrapNone/>
            <wp:docPr id="9001" name="Profile Photo" descr="Profil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rofile Photo" descr="Profile photo"/>
                    <pic:cNvPicPr>
                      <a:picLocks noChangeAspect="1"/>
                    </pic:cNvPicPr>
                  </pic:nvPicPr>
                  <pic:blipFill>
                    <a:blip r:embed="rId15"/>
                    <a:srcRect/>
                    <a:stretch>
                      <a:fillRect/>
                    </a:stretch>
                  </pic:blipFill>
                  <pic:spPr>
                    <a:xfrm>
                      <a:off x="0" y="0"/>
                      <a:ext cx="1737360" cy="1737360"/>
                    </a:xfrm>
                    <a:prstGeom prst="ellipse">
                      <a:avLst/>
                    </a:prstGeom>
                    <a:ln w="63500" cap="flat">
                      <a:solidFill>
                        <a:srgbClr val="FFFFFF"/>
                      </a:solidFill>
                      <a:prstDash val="solid"/>
                    </a:ln>
                  </pic:spPr>
                </pic:pic>
              </a:graphicData>
            </a:graphic>
          </wp:anchor>
        </w:drawing>
      </w:r>
    </w:p>
    <w:tbl>
      <w:tblPr>
        <w:tblW w:w="10796" w:type="dxa"/>
        <w:tblLook w:val="0600" w:firstRow="0" w:lastRow="0" w:firstColumn="0" w:lastColumn="0" w:noHBand="1" w:noVBand="1"/>
      </w:tblPr>
      <w:tblGrid>
        <w:gridCol w:w="1600"/>
        <w:gridCol w:w="5330"/>
        <w:gridCol w:w="3866"/>
      </w:tblGrid>
      <w:tr w:rsidR="00517086" w:rsidRPr="00517086" w14:paraId="6509998B" w14:textId="77777777" w:rsidTr="00900A10">
        <w:trPr>
          <w:trHeight w:val="1710"/>
        </w:trPr>
        <w:tc>
          <w:tcPr>
            <w:tcW w:w="6930" w:type="dxa"/>
            <w:gridSpan w:val="2"/>
            <w:vAlign w:val="bottom"/>
          </w:tcPr>
          <w:p>
            <w:pPr>
              <w:pStyle w:val="Heading1"/>
              <w:spacing w:after="0"/>
            </w:pPr>
            <w:r>
              <w:t>MANIKA GOYAL</w:t>
            </w:r>
          </w:p>
          <w:p>
            <w:pPr>
              <w:pStyle w:val="Heading2"/>
              <w:spacing w:after="0"/>
            </w:pPr>
            <w:r>
              <w:t>SENIOR DATA ANALYST @ GOOGLE</w:t>
            </w:r>
          </w:p>
        </w:tc>
        <w:tc>
          <w:tcPr>
            <w:tcW w:w="3866" w:type="dxa"/>
          </w:tcPr>
          <w:p w14:paraId="566B14CB" w14:textId="77777777" w:rsidR="00517086" w:rsidRPr="00517086" w:rsidRDefault="00517086" w:rsidP="00517086">
            <w:pPr>
              <w:rPr>
                <w:rFonts w:ascii="Bahnschrift" w:hAnsi="Bahnschrift"/>
                <w:b/>
                <w:bCs/>
                <w:caps/>
              </w:rPr>
            </w:pPr>
          </w:p>
        </w:tc>
      </w:tr>
      <w:tr w:rsidR="00517086" w:rsidRPr="00517086" w14:paraId="6FFAD6B7" w14:textId="77777777" w:rsidTr="00517086">
        <w:trPr>
          <w:trHeight w:val="1152"/>
        </w:trPr>
        <w:tc>
          <w:tcPr>
            <w:tcW w:w="6930" w:type="dxa"/>
            <w:gridSpan w:val="2"/>
            <w:vAlign w:val="bottom"/>
          </w:tcPr>
          <w:p>
            <w:pPr>
              <w:pStyle w:val="Heading3"/>
              <w:spacing w:after="0" w:before="200"/>
            </w:pPr>
            <w:r>
              <w:t>CONTACT</w:t>
            </w:r>
          </w:p>
        </w:tc>
        <w:tc>
          <w:tcPr>
            <w:tcW w:w="3866" w:type="dxa"/>
            <w:vMerge w:val="restart"/>
          </w:tcPr>
          <w:p>
            <w:pPr>
              <w:pStyle w:val="Heading4"/>
              <w:spacing w:after="0"/>
            </w:pPr>
          </w:p>
        </w:tc>
      </w:tr>
      <w:tr w:rsidR="00517086" w:rsidRPr="00517086" w14:paraId="34BD38CB" w14:textId="77777777" w:rsidTr="00900A10">
        <w:trPr>
          <w:trHeight w:val="288"/>
        </w:trPr>
        <w:tc>
          <w:tcPr>
            <w:tcW w:w="6930" w:type="dxa"/>
            <w:gridSpan w:val="2"/>
          </w:tcPr>
          <w:p w14:paraId="050C2DC2" w14:textId="77777777" w:rsidR="00517086" w:rsidRPr="00517086" w:rsidRDefault="00517086" w:rsidP="00517086">
            <w:pPr>
              <w:rPr>
                <w:rFonts w:ascii="Bahnschrift" w:hAnsi="Bahnschrift"/>
                <w:b/>
                <w:bCs/>
                <w:caps/>
              </w:rPr>
            </w:pPr>
          </w:p>
        </w:tc>
        <w:tc>
          <w:tcPr>
            <w:tcW w:w="3866" w:type="dxa"/>
            <w:vMerge/>
          </w:tcPr>
          <w:p w14:paraId="3F4427F2" w14:textId="77777777" w:rsidR="00517086" w:rsidRPr="00517086" w:rsidRDefault="00517086" w:rsidP="00517086">
            <w:pPr>
              <w:rPr>
                <w:rFonts w:ascii="Bahnschrift" w:hAnsi="Bahnschrift"/>
                <w:b/>
                <w:bCs/>
                <w:caps/>
              </w:rPr>
            </w:pPr>
          </w:p>
        </w:tc>
      </w:tr>
      <w:tr w:rsidR="00517086" w:rsidRPr="00517086" w14:paraId="63EF29AB" w14:textId="77777777" w:rsidTr="00900A10">
        <w:trPr>
          <w:trHeight w:val="288"/>
        </w:trPr>
        <w:tc>
          <w:tcPr>
            <w:tcW w:w="1600" w:type="dxa"/>
          </w:tcPr>
          <w:p>
            <w:pPr>
              <w:pStyle w:val="Heading4"/>
              <w:spacing w:after="0"/>
            </w:pPr>
            <w:r>
              <w:t>PHONE:</w:t>
            </w:r>
          </w:p>
        </w:tc>
        <w:tc>
          <w:tcPr>
            <w:tcW w:w="5330" w:type="dxa"/>
          </w:tcPr>
          <w:p>
            <w:pPr>
              <w:pStyle w:val="Heading5"/>
              <w:spacing w:after="0"/>
            </w:pPr>
            <w:r>
              <w:t>+91-79735-97227</w:t>
            </w:r>
          </w:p>
        </w:tc>
        <w:tc>
          <w:tcPr>
            <w:tcW w:w="3866" w:type="dxa"/>
            <w:vMerge/>
          </w:tcPr>
          <w:p w14:paraId="034AB42F" w14:textId="77777777" w:rsidR="00517086" w:rsidRPr="00517086" w:rsidRDefault="00517086" w:rsidP="00517086">
            <w:pPr>
              <w:pStyle w:val="Heading4"/>
            </w:pPr>
          </w:p>
        </w:tc>
      </w:tr>
      <w:tr w:rsidR="00517086" w:rsidRPr="00517086" w14:paraId="71B7274C" w14:textId="77777777" w:rsidTr="00900A10">
        <w:trPr>
          <w:trHeight w:val="288"/>
        </w:trPr>
        <w:tc>
          <w:tcPr>
            <w:tcW w:w="1600" w:type="dxa"/>
          </w:tcPr>
          <w:p>
            <w:pPr>
              <w:pStyle w:val="Heading4"/>
              <w:spacing w:after="0"/>
            </w:pPr>
            <w:r>
              <w:t>EMAIL:</w:t>
            </w:r>
          </w:p>
        </w:tc>
        <w:tc>
          <w:tcPr>
            <w:tcW w:w="5330" w:type="dxa"/>
          </w:tcPr>
          <w:p>
            <w:pPr>
              <w:pStyle w:val="Heading5"/>
              <w:spacing w:after="0"/>
            </w:pPr>
            <w:r>
              <w:t>manikashnaya@gmail.com</w:t>
            </w:r>
          </w:p>
        </w:tc>
        <w:tc>
          <w:tcPr>
            <w:tcW w:w="3866" w:type="dxa"/>
            <w:vMerge/>
          </w:tcPr>
          <w:p w14:paraId="6FD24BE9" w14:textId="77777777" w:rsidR="00517086" w:rsidRPr="00517086" w:rsidRDefault="00517086" w:rsidP="00517086">
            <w:pPr>
              <w:pStyle w:val="Heading4"/>
            </w:pPr>
          </w:p>
        </w:tc>
      </w:tr>
      <w:tr w:rsidR="00517086" w:rsidRPr="00517086" w14:paraId="3889E768" w14:textId="77777777" w:rsidTr="00900A10">
        <w:trPr>
          <w:trHeight w:val="288"/>
        </w:trPr>
        <w:tc>
          <w:tcPr>
            <w:tcW w:w="1600" w:type="dxa"/>
          </w:tcPr>
          <w:p>
            <w:pPr>
              <w:pStyle w:val="Heading4"/>
              <w:spacing w:after="0"/>
            </w:pPr>
            <w:r>
              <w:t>LOCATION:</w:t>
            </w:r>
          </w:p>
        </w:tc>
        <w:tc>
          <w:tcPr>
            <w:tcW w:w="5330" w:type="dxa"/>
          </w:tcPr>
          <w:p>
            <w:pPr>
              <w:pStyle w:val="Heading5"/>
              <w:spacing w:after="0"/>
            </w:pPr>
            <w:r>
              <w:t>Gurgaon, India</w:t>
            </w:r>
          </w:p>
        </w:tc>
        <w:tc>
          <w:tcPr>
            <w:tcW w:w="3866" w:type="dxa"/>
            <w:vMerge/>
          </w:tcPr>
          <w:p w14:paraId="4F7437B5" w14:textId="77777777" w:rsidR="00517086" w:rsidRPr="00517086" w:rsidRDefault="00517086" w:rsidP="00517086">
            <w:pPr>
              <w:pStyle w:val="Heading4"/>
              <w:rPr>
                <w:bCs/>
              </w:rPr>
            </w:pPr>
          </w:p>
        </w:tc>
      </w:tr>
      <w:tr w:rsidR="00517086" w:rsidRPr="00517086" w14:paraId="3889E768" w14:textId="77777777" w:rsidTr="00900A10">
        <w:trPr>
          <w:trHeight w:val="288"/>
        </w:trPr>
        <w:tc>
          <w:tcPr>
            <w:tcW w:w="1600" w:type="dxa"/>
          </w:tcPr>
          <w:p>
            <w:pPr>
              <w:pStyle w:val="Heading4"/>
              <w:spacing w:after="0"/>
            </w:pPr>
            <w:r>
              <w:t>LINKEDIN:</w:t>
            </w:r>
          </w:p>
        </w:tc>
        <w:tc>
          <w:tcPr>
            <w:tcW w:w="5330" w:type="dxa"/>
          </w:tcPr>
          <w:p>
            <w:pPr>
              <w:pStyle w:val="Heading5"/>
              <w:spacing w:after="0"/>
            </w:pPr>
            <w:r>
              <w:t>[add your LinkedIn URL]</w:t>
            </w:r>
          </w:p>
        </w:tc>
        <w:tc>
          <w:tcPr>
            <w:tcW w:w="3866" w:type="dxa"/>
            <w:vMerge/>
          </w:tcPr>
          <w:p w14:paraId="4F7437B5" w14:textId="77777777" w:rsidR="00517086" w:rsidRPr="00517086" w:rsidRDefault="00517086" w:rsidP="00517086">
            <w:pPr>
              <w:pStyle w:val="Heading4"/>
              <w:rPr>
                <w:bCs/>
              </w:rPr>
            </w:pPr>
          </w:p>
        </w:tc>
      </w:tr>
    </w:tbl>
    <w:p w14:paraId="1D7F53A8" w14:textId="77777777" w:rsidR="00BF7D5D" w:rsidRPr="003D2552" w:rsidRDefault="00BF7D5D" w:rsidP="00517086">
      <w:pPr>
        <w:pStyle w:val="Heading4"/>
      </w:pPr>
    </w:p>
    <w:tbl>
      <w:tblPr>
        <w:tblW w:w="0" w:type="auto"/>
        <w:tblLook w:val="0600" w:firstRow="0" w:lastRow="0" w:firstColumn="0" w:lastColumn="0" w:noHBand="1" w:noVBand="1"/>
      </w:tblPr>
      <w:tblGrid>
        <w:gridCol w:w="6210"/>
        <w:gridCol w:w="720"/>
        <w:gridCol w:w="360"/>
        <w:gridCol w:w="3510"/>
      </w:tblGrid>
      <w:tr w:rsidR="009F2B37" w:rsidRPr="003D2552" w14:paraId="5CBB4FE7" w14:textId="77777777" w:rsidTr="00BF7D5D">
        <w:trPr>
          <w:trHeight w:val="567"/>
        </w:trPr>
        <w:tc>
          <w:tcPr>
            <w:tcW w:w="6210" w:type="dxa"/>
          </w:tcPr>
          <w:p w14:paraId="38B90376" w14:textId="77777777" w:rsidR="009F2B37" w:rsidRPr="003D2552" w:rsidRDefault="009F2B37" w:rsidP="009F2B37"/>
        </w:tc>
        <w:tc>
          <w:tcPr>
            <w:tcW w:w="720" w:type="dxa"/>
            <w:tcBorders>
              <w:right w:val="single" w:sz="18" w:space="0" w:color="auto"/>
            </w:tcBorders>
          </w:tcPr>
          <w:p w14:paraId="2CC69EE2" w14:textId="77777777" w:rsidR="009F2B37" w:rsidRPr="003D2552" w:rsidRDefault="009F2B37" w:rsidP="009F2B37">
            <w:pPr>
              <w:rPr>
                <w:rFonts w:ascii="Bahnschrift" w:hAnsi="Bahnschrift"/>
                <w:b/>
                <w:caps/>
              </w:rPr>
            </w:pPr>
          </w:p>
        </w:tc>
        <w:tc>
          <w:tcPr>
            <w:tcW w:w="360" w:type="dxa"/>
            <w:tcBorders>
              <w:left w:val="single" w:sz="18" w:space="0" w:color="auto"/>
            </w:tcBorders>
          </w:tcPr>
          <w:p w14:paraId="5ACA15D9" w14:textId="77777777" w:rsidR="009F2B37" w:rsidRPr="003D2552" w:rsidRDefault="009F2B37" w:rsidP="009F2B37">
            <w:pPr>
              <w:rPr>
                <w:rFonts w:ascii="Bahnschrift" w:hAnsi="Bahnschrift"/>
                <w:b/>
                <w:sz w:val="32"/>
                <w:szCs w:val="40"/>
              </w:rPr>
            </w:pPr>
          </w:p>
        </w:tc>
        <w:tc>
          <w:tcPr>
            <w:tcW w:w="3510" w:type="dxa"/>
          </w:tcPr>
          <w:p w14:paraId="15B50631" w14:textId="77777777" w:rsidR="009F2B37" w:rsidRPr="003D2552" w:rsidRDefault="009F2B37" w:rsidP="009F2B37">
            <w:pPr>
              <w:rPr>
                <w:rFonts w:ascii="Bahnschrift" w:hAnsi="Bahnschrift"/>
                <w:b/>
                <w:sz w:val="32"/>
                <w:szCs w:val="40"/>
              </w:rPr>
            </w:pPr>
          </w:p>
        </w:tc>
      </w:tr>
      <w:tr w:rsidR="009F2B37" w:rsidRPr="003D2552" w14:paraId="45B54E52" w14:textId="77777777" w:rsidTr="009F2B37">
        <w:trPr/>
        <w:tc>
          <w:tcPr>
            <w:tcW w:w="6210" w:type="dxa"/>
          </w:tcPr>
          <w:p>
            <w:pPr>
              <w:pStyle w:val="Title"/>
              <w:spacing w:after="120" w:before="0"/>
            </w:pPr>
            <w:r>
              <w:t>PROFILE</w:t>
            </w:r>
          </w:p>
          <w:p>
            <w:pPr>
              <w:spacing w:after="0" w:line="269" w:lineRule="auto"/>
            </w:pPr>
            <w:r>
              <w:t>Data-driven professional with 5 years of experience in analytics and automation within Google’s Data Analytics and Power BI team. Skilled in auditing Consent Management Platform (CMP) systems, developing advanced dashboards, and creating complex SQL queries for data insights. Experienced in using Buganizer for DI bug resolution and developing PLX scripts to streamline processes. Proficient in Google Apps Script, having built numerous automation solutions to meet diverse business requirements and enhance operational efficiency.</w:t>
            </w:r>
          </w:p>
          <w:p>
            <w:pPr>
              <w:pStyle w:val="Title"/>
              <w:spacing w:after="120" w:before="280"/>
            </w:pPr>
            <w:r>
              <w:t>WORK EXPERIENCE</w:t>
            </w:r>
          </w:p>
          <w:p>
            <w:pPr>
              <w:pStyle w:val="Subtitle"/>
              <w:keepNext/>
              <w:spacing w:after="0"/>
            </w:pPr>
            <w:r>
              <w:rPr>
                <w:b/>
              </w:rPr>
              <w:t>GOOGLE, VACO BINARY</w:t>
            </w:r>
            <w:r>
              <w:rPr>
                <w:b w:val="0"/>
              </w:rPr>
              <w:t>, SENIOR PRODUCT MANAGER</w:t>
            </w:r>
          </w:p>
          <w:p>
            <w:pPr>
              <w:pStyle w:val="Heading6"/>
              <w:spacing w:after="80"/>
            </w:pPr>
            <w:r>
              <w:t>JUN 2024 – PRESENT</w:t>
            </w:r>
          </w:p>
          <w:p>
            <w:pPr>
              <w:pStyle w:val="ListParagraph"/>
              <w:numPr>
                <w:ilvl w:val="0"/>
                <w:numId w:val="1"/>
              </w:numPr>
              <w:spacing w:after="60" w:line="254" w:lineRule="auto"/>
              <w:ind w:left="200" w:hanging="200"/>
            </w:pPr>
            <w:r>
              <w:t>Contributed to the Consent Management Platform (CMP) audit by analyzing large datasets to ensure compliance and adherence to privacy policies.</w:t>
            </w:r>
          </w:p>
          <w:p>
            <w:pPr>
              <w:pStyle w:val="ListParagraph"/>
              <w:numPr>
                <w:ilvl w:val="0"/>
                <w:numId w:val="1"/>
              </w:numPr>
              <w:spacing w:after="60" w:line="254" w:lineRule="auto"/>
              <w:ind w:left="200" w:hanging="200"/>
            </w:pPr>
            <w:r>
              <w:t>Developed and maintained complex SQL queries for Google dashboards to deliver actionable insights, supporting various business functions.</w:t>
            </w:r>
          </w:p>
          <w:p>
            <w:pPr>
              <w:pStyle w:val="ListParagraph"/>
              <w:numPr>
                <w:ilvl w:val="0"/>
                <w:numId w:val="1"/>
              </w:numPr>
              <w:spacing w:after="60" w:line="254" w:lineRule="auto"/>
              <w:ind w:left="200" w:hanging="200"/>
            </w:pPr>
            <w:r>
              <w:t>Managed Buganizer tasks to identify, troubleshoot, and resolve data insight (DI) bugs, improving data reliability.</w:t>
            </w:r>
          </w:p>
          <w:p>
            <w:pPr>
              <w:pStyle w:val="ListParagraph"/>
              <w:numPr>
                <w:ilvl w:val="0"/>
                <w:numId w:val="1"/>
              </w:numPr>
              <w:spacing w:after="60" w:line="254" w:lineRule="auto"/>
              <w:ind w:left="200" w:hanging="200"/>
            </w:pPr>
            <w:r>
              <w:t>Authored and optimized PLX scripts to automate routine data processing tasks and reports, enhancing efficiency and accuracy.</w:t>
            </w:r>
          </w:p>
          <w:p>
            <w:pPr>
              <w:pStyle w:val="ListParagraph"/>
              <w:numPr>
                <w:ilvl w:val="0"/>
                <w:numId w:val="1"/>
              </w:numPr>
              <w:spacing w:after="60" w:line="254" w:lineRule="auto"/>
              <w:ind w:left="200" w:hanging="200"/>
            </w:pPr>
            <w:r>
              <w:t>Designed and implemented numerous Google Apps Scripts to automate workflows and meet diverse business requirements, significantly reducing manual effort and turnaround time.</w:t>
            </w:r>
          </w:p>
          <w:p>
            <w:pPr>
              <w:pStyle w:val="ListParagraph"/>
              <w:numPr>
                <w:ilvl w:val="0"/>
                <w:numId w:val="1"/>
              </w:numPr>
              <w:spacing w:after="60" w:line="254" w:lineRule="auto"/>
              <w:ind w:left="200" w:hanging="200"/>
            </w:pPr>
            <w:r>
              <w:t>Collaborated cross-functionally with engineers and analysts to refine data collection, ensure data quality, and support data-driven decision-making.</w:t>
            </w:r>
          </w:p>
          <w:p>
            <w:pPr>
              <w:spacing w:after="0"/>
            </w:pPr>
            <w:r/>
          </w:p>
          <w:p>
            <w:pPr>
              <w:pStyle w:val="Subtitle"/>
              <w:keepNext/>
              <w:spacing w:after="0"/>
            </w:pPr>
            <w:r>
              <w:rPr>
                <w:b/>
              </w:rPr>
              <w:t>ABSSTEM, GURGAON</w:t>
            </w:r>
            <w:r>
              <w:rPr>
                <w:b w:val="0"/>
              </w:rPr>
              <w:t>, DATA ANALYST</w:t>
            </w:r>
          </w:p>
          <w:p>
            <w:pPr>
              <w:pStyle w:val="Heading6"/>
              <w:spacing w:after="80"/>
            </w:pPr>
            <w:r>
              <w:t>2020 – JUN 2024</w:t>
            </w:r>
          </w:p>
          <w:p>
            <w:pPr>
              <w:pStyle w:val="ListParagraph"/>
              <w:numPr>
                <w:ilvl w:val="0"/>
                <w:numId w:val="1"/>
              </w:numPr>
              <w:spacing w:after="60" w:line="254" w:lineRule="auto"/>
              <w:ind w:left="200" w:hanging="200"/>
            </w:pPr>
            <w:r>
              <w:t>Designed and developed interactive Power BI dashboards from multiple data sources to deliver actionable business insights for operational and executive stakeholders.</w:t>
            </w:r>
          </w:p>
          <w:p>
            <w:pPr>
              <w:pStyle w:val="ListParagraph"/>
              <w:numPr>
                <w:ilvl w:val="0"/>
                <w:numId w:val="1"/>
              </w:numPr>
              <w:spacing w:after="60" w:line="254" w:lineRule="auto"/>
              <w:ind w:left="200" w:hanging="200"/>
            </w:pPr>
            <w:r>
              <w:t>Worked across time zones with different stakeholders to understand their problems and provide solutions.</w:t>
            </w:r>
          </w:p>
          <w:p>
            <w:pPr>
              <w:pStyle w:val="ListParagraph"/>
              <w:numPr>
                <w:ilvl w:val="0"/>
                <w:numId w:val="1"/>
              </w:numPr>
              <w:spacing w:after="60" w:line="254" w:lineRule="auto"/>
              <w:ind w:left="200" w:hanging="200"/>
            </w:pPr>
            <w:r>
              <w:t>Automated data refresh workflows and optimized dashboard usability, reducing report generation time by up to 50%.</w:t>
            </w:r>
          </w:p>
          <w:p>
            <w:pPr>
              <w:pStyle w:val="ListParagraph"/>
              <w:numPr>
                <w:ilvl w:val="0"/>
                <w:numId w:val="1"/>
              </w:numPr>
              <w:spacing w:after="60" w:line="254" w:lineRule="auto"/>
              <w:ind w:left="200" w:hanging="200"/>
            </w:pPr>
            <w:r>
              <w:t>Gathered and analyzed business requirements, created data models, and implemented DAX calculations to generate dynamic visualizations.</w:t>
            </w:r>
          </w:p>
          <w:p>
            <w:pPr>
              <w:pStyle w:val="ListParagraph"/>
              <w:numPr>
                <w:ilvl w:val="0"/>
                <w:numId w:val="1"/>
              </w:numPr>
              <w:spacing w:after="60" w:line="254" w:lineRule="auto"/>
              <w:ind w:left="200" w:hanging="200"/>
            </w:pPr>
            <w:r>
              <w:t>Collaborated cross-functionally with IT and business teams to streamline data integration and ensure data accuracy and security.</w:t>
            </w:r>
          </w:p>
          <w:p>
            <w:pPr>
              <w:pStyle w:val="ListParagraph"/>
              <w:numPr>
                <w:ilvl w:val="0"/>
                <w:numId w:val="1"/>
              </w:numPr>
              <w:spacing w:after="60" w:line="254" w:lineRule="auto"/>
              <w:ind w:left="200" w:hanging="200"/>
            </w:pPr>
            <w:r>
              <w:t>Enhanced user engagement by implementing drill-through, filters, and custom visuals, resulting in a significant increase in data-driven decision-making across the business.</w:t>
            </w:r>
          </w:p>
        </w:tc>
        <w:tc>
          <w:tcPr>
            <w:tcW w:w="720" w:type="dxa"/>
            <w:tcBorders>
              <w:right w:val="single" w:sz="18" w:space="0" w:color="auto"/>
            </w:tcBorders>
          </w:tcPr>
          <w:p w14:paraId="72E6ECDA" w14:textId="77777777" w:rsidR="009F2B37" w:rsidRPr="003D2552" w:rsidRDefault="009F2B37" w:rsidP="009F2B37"/>
        </w:tc>
        <w:tc>
          <w:tcPr>
            <w:tcW w:w="360" w:type="dxa"/>
            <w:tcBorders>
              <w:left w:val="single" w:sz="18" w:space="0" w:color="auto"/>
            </w:tcBorders>
          </w:tcPr>
          <w:p w14:paraId="20195FE8" w14:textId="77777777" w:rsidR="009F2B37" w:rsidRPr="003D2552" w:rsidRDefault="009F2B37" w:rsidP="009F2B37"/>
        </w:tc>
        <w:tc>
          <w:tcPr>
            <w:tcW w:w="3510" w:type="dxa"/>
          </w:tcPr>
          <w:p>
            <w:pPr>
              <w:pStyle w:val="Title"/>
              <w:spacing w:after="120" w:before="0"/>
            </w:pPr>
            <w:r>
              <w:t>EDUCATION</w:t>
            </w:r>
          </w:p>
          <w:p>
            <w:pPr>
              <w:pStyle w:val="Subtitle"/>
              <w:keepNext/>
              <w:spacing w:after="0"/>
            </w:pPr>
            <w:r>
              <w:t>IIIT BANGALORE</w:t>
            </w:r>
          </w:p>
          <w:p>
            <w:pPr>
              <w:pStyle w:val="Heading6"/>
              <w:spacing w:after="40"/>
            </w:pPr>
            <w:r>
              <w:t>2022</w:t>
            </w:r>
          </w:p>
          <w:p>
            <w:pPr>
              <w:spacing w:after="200" w:line="254" w:lineRule="auto"/>
            </w:pPr>
            <w:r>
              <w:t>Post Graduate</w:t>
            </w:r>
          </w:p>
          <w:p>
            <w:pPr>
              <w:pStyle w:val="Subtitle"/>
              <w:keepNext/>
              <w:spacing w:after="0"/>
            </w:pPr>
            <w:r>
              <w:t>PATIALA UNIVERSITY</w:t>
            </w:r>
          </w:p>
          <w:p>
            <w:pPr>
              <w:pStyle w:val="Heading6"/>
              <w:spacing w:after="40"/>
            </w:pPr>
            <w:r>
              <w:t>2012</w:t>
            </w:r>
          </w:p>
          <w:p>
            <w:pPr>
              <w:spacing w:after="200" w:line="254" w:lineRule="auto"/>
            </w:pPr>
            <w:r>
              <w:t>MCA – Information Technology</w:t>
            </w:r>
          </w:p>
          <w:p>
            <w:pPr>
              <w:pStyle w:val="Title"/>
              <w:spacing w:after="120" w:before="480"/>
            </w:pPr>
            <w:r>
              <w:t>TECHNICAL SKILLS</w:t>
            </w:r>
          </w:p>
          <w:p>
            <w:pPr>
              <w:spacing w:after="40" w:line="312" w:lineRule="auto"/>
            </w:pPr>
            <w:r>
              <w:t>Google Dashboard</w:t>
            </w:r>
          </w:p>
          <w:p>
            <w:pPr>
              <w:spacing w:after="40" w:line="312" w:lineRule="auto"/>
            </w:pPr>
            <w:r>
              <w:t>Power BI Dashboard</w:t>
            </w:r>
          </w:p>
          <w:p>
            <w:pPr>
              <w:spacing w:after="40" w:line="312" w:lineRule="auto"/>
            </w:pPr>
            <w:r>
              <w:t>SQL Scripting</w:t>
            </w:r>
          </w:p>
          <w:p>
            <w:pPr>
              <w:spacing w:after="40" w:line="312" w:lineRule="auto"/>
            </w:pPr>
            <w:r>
              <w:t>CMP Auditing</w:t>
            </w:r>
          </w:p>
          <w:p>
            <w:pPr>
              <w:spacing w:after="40" w:line="312" w:lineRule="auto"/>
            </w:pPr>
            <w:r>
              <w:t>Google Apps Script</w:t>
            </w:r>
          </w:p>
          <w:p>
            <w:pPr>
              <w:spacing w:after="40" w:line="312" w:lineRule="auto"/>
            </w:pPr>
            <w:r>
              <w:t>Prompt Engineering</w:t>
            </w:r>
          </w:p>
          <w:p>
            <w:pPr>
              <w:pStyle w:val="Title"/>
              <w:spacing w:after="120" w:before="480"/>
            </w:pPr>
            <w:r>
              <w:t>SOFT SKILLS</w:t>
            </w:r>
          </w:p>
          <w:p>
            <w:pPr>
              <w:spacing w:after="40" w:line="312" w:lineRule="auto"/>
            </w:pPr>
            <w:r>
              <w:t>Excellent Communication</w:t>
            </w:r>
          </w:p>
          <w:p>
            <w:pPr>
              <w:spacing w:after="40" w:line="312" w:lineRule="auto"/>
            </w:pPr>
            <w:r>
              <w:t>Great Teamwork</w:t>
            </w:r>
          </w:p>
          <w:p>
            <w:pPr>
              <w:spacing w:after="40" w:line="312" w:lineRule="auto"/>
            </w:pPr>
            <w:r>
              <w:t>Critical Thinker</w:t>
            </w:r>
          </w:p>
          <w:p>
            <w:pPr>
              <w:spacing w:after="40" w:line="312" w:lineRule="auto"/>
            </w:pPr>
            <w:r>
              <w:t>Time Manager</w:t>
            </w:r>
          </w:p>
          <w:p>
            <w:pPr>
              <w:spacing w:after="40" w:line="312" w:lineRule="auto"/>
            </w:pPr>
            <w:r>
              <w:t>Adaptability</w:t>
            </w:r>
          </w:p>
          <w:p>
            <w:pPr>
              <w:spacing w:after="40" w:line="312" w:lineRule="auto"/>
            </w:pPr>
            <w:r>
              <w:t>Project Management</w:t>
            </w:r>
          </w:p>
          <w:p>
            <w:pPr>
              <w:pStyle w:val="Title"/>
              <w:spacing w:after="120" w:before="480"/>
            </w:pPr>
            <w:r>
              <w:t>CERTIFICATIONS</w:t>
            </w:r>
          </w:p>
          <w:p>
            <w:pPr>
              <w:pStyle w:val="Subtitle"/>
              <w:keepNext/>
              <w:spacing w:after="0" w:line="254" w:lineRule="auto"/>
            </w:pPr>
            <w:r>
              <w:t>Data Analysis of Renewable Energy Systems</w:t>
            </w:r>
          </w:p>
          <w:p>
            <w:pPr>
              <w:spacing w:after="160" w:line="254" w:lineRule="auto"/>
            </w:pPr>
            <w:r>
              <w:t>IIT</w:t>
            </w:r>
          </w:p>
          <w:p>
            <w:pPr>
              <w:pStyle w:val="Subtitle"/>
              <w:keepNext/>
              <w:spacing w:after="0" w:line="254" w:lineRule="auto"/>
            </w:pPr>
            <w:r>
              <w:t>HR Attrition using Power BI</w:t>
            </w:r>
          </w:p>
          <w:p>
            <w:pPr>
              <w:spacing w:after="160" w:line="254" w:lineRule="auto"/>
            </w:pPr>
            <w:r>
              <w:t>Airbnb</w:t>
            </w:r>
          </w:p>
          <w:p>
            <w:pPr>
              <w:pStyle w:val="Subtitle"/>
              <w:keepNext/>
              <w:spacing w:after="0" w:line="254" w:lineRule="auto"/>
            </w:pPr>
            <w:r>
              <w:t>Analysis of IPL Matches</w:t>
            </w:r>
          </w:p>
          <w:p>
            <w:pPr>
              <w:spacing w:after="160" w:line="254" w:lineRule="auto"/>
            </w:pPr>
            <w:r>
              <w:t>IPL</w:t>
            </w:r>
          </w:p>
          <w:p>
            <w:pPr>
              <w:pStyle w:val="Title"/>
              <w:spacing w:after="120" w:before="480"/>
            </w:pPr>
            <w:r>
              <w:t>ACHIEVEMENTS</w:t>
            </w:r>
          </w:p>
          <w:p>
            <w:pPr>
              <w:pStyle w:val="Subtitle"/>
              <w:keepNext/>
              <w:spacing w:after="0" w:line="254" w:lineRule="auto"/>
            </w:pPr>
            <w:r>
              <w:t>SILVER AWARD – TEAM AWARD</w:t>
            </w:r>
          </w:p>
          <w:p>
            <w:pPr>
              <w:pStyle w:val="Heading6"/>
              <w:spacing w:after="0"/>
            </w:pPr>
            <w:r>
              <w:t>2021</w:t>
            </w:r>
          </w:p>
        </w:tc>
      </w:tr>
    </w:tbl>
    <w:p w14:paraId="578A7EB9" w14:textId="77777777" w:rsidR="00BF7D5D" w:rsidRPr="003D2552" w:rsidRDefault="00BF7D5D" w:rsidP="0070215C">
      <w:pPr>
        <w:tabs>
          <w:tab w:val="left" w:pos="990"/>
        </w:tabs>
        <w:rPr>
          <w:rFonts w:ascii="Bahnschrift" w:hAnsi="Bahnschrift"/>
        </w:rPr>
      </w:pPr>
    </w:p>
    <w:sectPr w:rsidR="00BF7D5D" w:rsidRPr="003D2552" w:rsidSect="00045103">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CFFDDF" w14:textId="77777777" w:rsidR="0024118F" w:rsidRDefault="0024118F" w:rsidP="000C45FF">
      <w:r>
        <w:separator/>
      </w:r>
    </w:p>
  </w:endnote>
  <w:endnote w:type="continuationSeparator" w:id="0">
    <w:p w14:paraId="62C8C351" w14:textId="77777777" w:rsidR="0024118F" w:rsidRDefault="0024118F"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6087A1" w14:textId="77777777" w:rsidR="0024118F" w:rsidRDefault="0024118F" w:rsidP="000C45FF">
      <w:r>
        <w:separator/>
      </w:r>
    </w:p>
  </w:footnote>
  <w:footnote w:type="continuationSeparator" w:id="0">
    <w:p w14:paraId="202FB5A0" w14:textId="77777777" w:rsidR="0024118F" w:rsidRDefault="0024118F"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935C1A"/>
    <w:multiLevelType w:val="hybridMultilevel"/>
    <w:tmpl w:val="1C683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21770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removeDateAndTime/>
  <w:doNotDisplayPageBoundaries/>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B2C"/>
    <w:rsid w:val="00004421"/>
    <w:rsid w:val="000229B9"/>
    <w:rsid w:val="00030012"/>
    <w:rsid w:val="00036450"/>
    <w:rsid w:val="00045103"/>
    <w:rsid w:val="00045FA5"/>
    <w:rsid w:val="000766B5"/>
    <w:rsid w:val="00091B1B"/>
    <w:rsid w:val="00094499"/>
    <w:rsid w:val="000951A4"/>
    <w:rsid w:val="000C0537"/>
    <w:rsid w:val="000C45FF"/>
    <w:rsid w:val="000E1184"/>
    <w:rsid w:val="000E3FD1"/>
    <w:rsid w:val="00110848"/>
    <w:rsid w:val="00112054"/>
    <w:rsid w:val="001204BA"/>
    <w:rsid w:val="001317D8"/>
    <w:rsid w:val="0013294F"/>
    <w:rsid w:val="0013389E"/>
    <w:rsid w:val="001525E1"/>
    <w:rsid w:val="00160654"/>
    <w:rsid w:val="00180329"/>
    <w:rsid w:val="0019001F"/>
    <w:rsid w:val="001A74A5"/>
    <w:rsid w:val="001B2ABD"/>
    <w:rsid w:val="001B3EC3"/>
    <w:rsid w:val="001D2F76"/>
    <w:rsid w:val="001E0391"/>
    <w:rsid w:val="001E1759"/>
    <w:rsid w:val="001E3235"/>
    <w:rsid w:val="001E7936"/>
    <w:rsid w:val="001F1ECC"/>
    <w:rsid w:val="0021541A"/>
    <w:rsid w:val="00221954"/>
    <w:rsid w:val="00224BBB"/>
    <w:rsid w:val="00230DBE"/>
    <w:rsid w:val="002339AC"/>
    <w:rsid w:val="002400EB"/>
    <w:rsid w:val="0024118F"/>
    <w:rsid w:val="00243942"/>
    <w:rsid w:val="00251026"/>
    <w:rsid w:val="00256CF7"/>
    <w:rsid w:val="00281FD5"/>
    <w:rsid w:val="002853FC"/>
    <w:rsid w:val="00290193"/>
    <w:rsid w:val="00291ED6"/>
    <w:rsid w:val="002C0A09"/>
    <w:rsid w:val="002D3E1E"/>
    <w:rsid w:val="002D6A80"/>
    <w:rsid w:val="0030481B"/>
    <w:rsid w:val="003109FD"/>
    <w:rsid w:val="003156FC"/>
    <w:rsid w:val="00323CCE"/>
    <w:rsid w:val="003254B5"/>
    <w:rsid w:val="003471B0"/>
    <w:rsid w:val="00350DA5"/>
    <w:rsid w:val="0037121F"/>
    <w:rsid w:val="00371607"/>
    <w:rsid w:val="003850D4"/>
    <w:rsid w:val="00385B87"/>
    <w:rsid w:val="003910D8"/>
    <w:rsid w:val="003A4E01"/>
    <w:rsid w:val="003A6B7D"/>
    <w:rsid w:val="003B06CA"/>
    <w:rsid w:val="003D2552"/>
    <w:rsid w:val="003F179F"/>
    <w:rsid w:val="004071FC"/>
    <w:rsid w:val="004073B6"/>
    <w:rsid w:val="00420C4E"/>
    <w:rsid w:val="00422568"/>
    <w:rsid w:val="00423AD3"/>
    <w:rsid w:val="00426B4A"/>
    <w:rsid w:val="00431D9D"/>
    <w:rsid w:val="00441402"/>
    <w:rsid w:val="00445947"/>
    <w:rsid w:val="0046421A"/>
    <w:rsid w:val="00471FA4"/>
    <w:rsid w:val="004813B3"/>
    <w:rsid w:val="004938A4"/>
    <w:rsid w:val="00496591"/>
    <w:rsid w:val="004A1991"/>
    <w:rsid w:val="004B3167"/>
    <w:rsid w:val="004B610A"/>
    <w:rsid w:val="004C63E4"/>
    <w:rsid w:val="004D3011"/>
    <w:rsid w:val="004D32C9"/>
    <w:rsid w:val="004D7D23"/>
    <w:rsid w:val="004E4A09"/>
    <w:rsid w:val="004F0886"/>
    <w:rsid w:val="004F42EF"/>
    <w:rsid w:val="005016C2"/>
    <w:rsid w:val="00517086"/>
    <w:rsid w:val="00522B2C"/>
    <w:rsid w:val="005262AC"/>
    <w:rsid w:val="0053053A"/>
    <w:rsid w:val="005478A4"/>
    <w:rsid w:val="00584612"/>
    <w:rsid w:val="00594B5F"/>
    <w:rsid w:val="005A2C10"/>
    <w:rsid w:val="005C1961"/>
    <w:rsid w:val="005E39D5"/>
    <w:rsid w:val="005E7EBD"/>
    <w:rsid w:val="005F1C78"/>
    <w:rsid w:val="00600670"/>
    <w:rsid w:val="00620348"/>
    <w:rsid w:val="0062123A"/>
    <w:rsid w:val="006362E4"/>
    <w:rsid w:val="00646E75"/>
    <w:rsid w:val="006571C2"/>
    <w:rsid w:val="006771D0"/>
    <w:rsid w:val="00690B26"/>
    <w:rsid w:val="006971F9"/>
    <w:rsid w:val="006D0EAB"/>
    <w:rsid w:val="006F03BC"/>
    <w:rsid w:val="006F4D47"/>
    <w:rsid w:val="006F7C42"/>
    <w:rsid w:val="0070215C"/>
    <w:rsid w:val="00702925"/>
    <w:rsid w:val="007113A2"/>
    <w:rsid w:val="00715FCB"/>
    <w:rsid w:val="00722EC7"/>
    <w:rsid w:val="00743101"/>
    <w:rsid w:val="00753E1C"/>
    <w:rsid w:val="007625CC"/>
    <w:rsid w:val="007775E1"/>
    <w:rsid w:val="00782EEC"/>
    <w:rsid w:val="007867A0"/>
    <w:rsid w:val="007912D6"/>
    <w:rsid w:val="007927F5"/>
    <w:rsid w:val="007940C7"/>
    <w:rsid w:val="00796398"/>
    <w:rsid w:val="007B799A"/>
    <w:rsid w:val="007B7F44"/>
    <w:rsid w:val="007D3B08"/>
    <w:rsid w:val="007F3110"/>
    <w:rsid w:val="008018F2"/>
    <w:rsid w:val="00802CA0"/>
    <w:rsid w:val="00802E48"/>
    <w:rsid w:val="008078B1"/>
    <w:rsid w:val="008235C1"/>
    <w:rsid w:val="00881CEF"/>
    <w:rsid w:val="00896BA2"/>
    <w:rsid w:val="008A4F92"/>
    <w:rsid w:val="008C5E5E"/>
    <w:rsid w:val="008D6B7C"/>
    <w:rsid w:val="008E53FD"/>
    <w:rsid w:val="00907D00"/>
    <w:rsid w:val="009260CD"/>
    <w:rsid w:val="009323B4"/>
    <w:rsid w:val="00940A66"/>
    <w:rsid w:val="009415E8"/>
    <w:rsid w:val="009507EA"/>
    <w:rsid w:val="00952C25"/>
    <w:rsid w:val="00975420"/>
    <w:rsid w:val="00986F7E"/>
    <w:rsid w:val="00996E74"/>
    <w:rsid w:val="00997239"/>
    <w:rsid w:val="009E52E7"/>
    <w:rsid w:val="009F2B37"/>
    <w:rsid w:val="00A164F2"/>
    <w:rsid w:val="00A2118D"/>
    <w:rsid w:val="00A306F4"/>
    <w:rsid w:val="00A34896"/>
    <w:rsid w:val="00A65136"/>
    <w:rsid w:val="00A778F1"/>
    <w:rsid w:val="00A80FD0"/>
    <w:rsid w:val="00A86B41"/>
    <w:rsid w:val="00A94890"/>
    <w:rsid w:val="00AA4708"/>
    <w:rsid w:val="00AA6202"/>
    <w:rsid w:val="00AA6BFE"/>
    <w:rsid w:val="00AD72B7"/>
    <w:rsid w:val="00AD76E2"/>
    <w:rsid w:val="00AF3F27"/>
    <w:rsid w:val="00B0463E"/>
    <w:rsid w:val="00B20152"/>
    <w:rsid w:val="00B22665"/>
    <w:rsid w:val="00B359E4"/>
    <w:rsid w:val="00B40950"/>
    <w:rsid w:val="00B57D98"/>
    <w:rsid w:val="00B600E3"/>
    <w:rsid w:val="00B70850"/>
    <w:rsid w:val="00BA29F1"/>
    <w:rsid w:val="00BA4B8F"/>
    <w:rsid w:val="00BE769D"/>
    <w:rsid w:val="00BF7D5D"/>
    <w:rsid w:val="00C066B6"/>
    <w:rsid w:val="00C34CDF"/>
    <w:rsid w:val="00C37BA1"/>
    <w:rsid w:val="00C42903"/>
    <w:rsid w:val="00C4674C"/>
    <w:rsid w:val="00C506CF"/>
    <w:rsid w:val="00C67E77"/>
    <w:rsid w:val="00C72BED"/>
    <w:rsid w:val="00C75C00"/>
    <w:rsid w:val="00C91A98"/>
    <w:rsid w:val="00C9578B"/>
    <w:rsid w:val="00CA2C0F"/>
    <w:rsid w:val="00CA6056"/>
    <w:rsid w:val="00CB0055"/>
    <w:rsid w:val="00CC752A"/>
    <w:rsid w:val="00D2522B"/>
    <w:rsid w:val="00D422DE"/>
    <w:rsid w:val="00D47500"/>
    <w:rsid w:val="00D53595"/>
    <w:rsid w:val="00D5459D"/>
    <w:rsid w:val="00D6311C"/>
    <w:rsid w:val="00D9095E"/>
    <w:rsid w:val="00DA1F4D"/>
    <w:rsid w:val="00DA2969"/>
    <w:rsid w:val="00DB5C07"/>
    <w:rsid w:val="00DC7C6C"/>
    <w:rsid w:val="00DD172A"/>
    <w:rsid w:val="00DF02EE"/>
    <w:rsid w:val="00DF1345"/>
    <w:rsid w:val="00E129BD"/>
    <w:rsid w:val="00E25A26"/>
    <w:rsid w:val="00E25A55"/>
    <w:rsid w:val="00E4381A"/>
    <w:rsid w:val="00E55D74"/>
    <w:rsid w:val="00E6737A"/>
    <w:rsid w:val="00E87E9B"/>
    <w:rsid w:val="00E941E8"/>
    <w:rsid w:val="00E96611"/>
    <w:rsid w:val="00EA4CBB"/>
    <w:rsid w:val="00EA518A"/>
    <w:rsid w:val="00EB46CF"/>
    <w:rsid w:val="00EB6ACD"/>
    <w:rsid w:val="00EC495D"/>
    <w:rsid w:val="00EC6106"/>
    <w:rsid w:val="00ED3A29"/>
    <w:rsid w:val="00ED5805"/>
    <w:rsid w:val="00EE2774"/>
    <w:rsid w:val="00EE2FA8"/>
    <w:rsid w:val="00EF035D"/>
    <w:rsid w:val="00EF1BFF"/>
    <w:rsid w:val="00F140D3"/>
    <w:rsid w:val="00F34116"/>
    <w:rsid w:val="00F34BC0"/>
    <w:rsid w:val="00F44778"/>
    <w:rsid w:val="00F60274"/>
    <w:rsid w:val="00F669FA"/>
    <w:rsid w:val="00F67CAF"/>
    <w:rsid w:val="00F724F9"/>
    <w:rsid w:val="00F75996"/>
    <w:rsid w:val="00F77FB9"/>
    <w:rsid w:val="00F84A4B"/>
    <w:rsid w:val="00FA29D0"/>
    <w:rsid w:val="00FA30D6"/>
    <w:rsid w:val="00FB068F"/>
    <w:rsid w:val="00FB17E8"/>
    <w:rsid w:val="00FB3DE5"/>
    <w:rsid w:val="00FC671A"/>
    <w:rsid w:val="00FD3249"/>
    <w:rsid w:val="00FD4856"/>
    <w:rsid w:val="00FE3EDB"/>
    <w:rsid w:val="00FF1F96"/>
    <w:rsid w:val="02E95668"/>
    <w:rsid w:val="05E461F3"/>
    <w:rsid w:val="05E8BE01"/>
    <w:rsid w:val="07AA43BD"/>
    <w:rsid w:val="07C66EE7"/>
    <w:rsid w:val="084EB8E6"/>
    <w:rsid w:val="08D73D9C"/>
    <w:rsid w:val="0A60D0A1"/>
    <w:rsid w:val="0B8920A5"/>
    <w:rsid w:val="0D1BB2B4"/>
    <w:rsid w:val="0D91F3E7"/>
    <w:rsid w:val="0E57CD95"/>
    <w:rsid w:val="0EB54F4A"/>
    <w:rsid w:val="0F2B4852"/>
    <w:rsid w:val="0F39816C"/>
    <w:rsid w:val="0F836960"/>
    <w:rsid w:val="10211521"/>
    <w:rsid w:val="10A165D3"/>
    <w:rsid w:val="125343EE"/>
    <w:rsid w:val="1F69ED45"/>
    <w:rsid w:val="2229207E"/>
    <w:rsid w:val="26F0EBC6"/>
    <w:rsid w:val="292F98CE"/>
    <w:rsid w:val="2B614132"/>
    <w:rsid w:val="2C8C384C"/>
    <w:rsid w:val="2CB9176B"/>
    <w:rsid w:val="2D41CEED"/>
    <w:rsid w:val="2D71215E"/>
    <w:rsid w:val="2DCB1851"/>
    <w:rsid w:val="30E49AFD"/>
    <w:rsid w:val="3146BD3F"/>
    <w:rsid w:val="34B5AF3F"/>
    <w:rsid w:val="3A1AB648"/>
    <w:rsid w:val="3F1A256F"/>
    <w:rsid w:val="420434A1"/>
    <w:rsid w:val="4A3616C3"/>
    <w:rsid w:val="4BBB6F9C"/>
    <w:rsid w:val="4C051D25"/>
    <w:rsid w:val="4DD02D83"/>
    <w:rsid w:val="4E43156A"/>
    <w:rsid w:val="533C98BD"/>
    <w:rsid w:val="53AD5924"/>
    <w:rsid w:val="53C0CADF"/>
    <w:rsid w:val="542F9389"/>
    <w:rsid w:val="55492985"/>
    <w:rsid w:val="563CBBF6"/>
    <w:rsid w:val="5B087015"/>
    <w:rsid w:val="5BD74580"/>
    <w:rsid w:val="5BF6D633"/>
    <w:rsid w:val="605736A2"/>
    <w:rsid w:val="61A407F1"/>
    <w:rsid w:val="6335F42A"/>
    <w:rsid w:val="654D385A"/>
    <w:rsid w:val="67EEE0A3"/>
    <w:rsid w:val="682D4BCD"/>
    <w:rsid w:val="698B4A87"/>
    <w:rsid w:val="6B211037"/>
    <w:rsid w:val="6C05A296"/>
    <w:rsid w:val="7195C2E9"/>
    <w:rsid w:val="74CD63AB"/>
    <w:rsid w:val="76500BAF"/>
    <w:rsid w:val="7826F893"/>
    <w:rsid w:val="78DF9F03"/>
    <w:rsid w:val="7C3F5C64"/>
    <w:rsid w:val="7C78CA90"/>
    <w:rsid w:val="7D6BC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F6D3A"/>
  <w14:defaultImageDpi w14:val="330"/>
  <w15:chartTrackingRefBased/>
  <w15:docId w15:val="{02625A6E-78B3-174C-80FD-70C173B0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86"/>
    <w:pPr>
      <w:spacing w:line="276" w:lineRule="auto"/>
    </w:pPr>
    <w:rPr>
      <w:sz w:val="20"/>
      <w:szCs w:val="22"/>
    </w:rPr>
  </w:style>
  <w:style w:type="paragraph" w:styleId="Heading1">
    <w:name w:val="heading 1"/>
    <w:basedOn w:val="Normal"/>
    <w:next w:val="Normal"/>
    <w:link w:val="Heading1Char"/>
    <w:uiPriority w:val="9"/>
    <w:qFormat/>
    <w:rsid w:val="009F2B37"/>
    <w:pPr>
      <w:spacing w:line="240" w:lineRule="auto"/>
      <w:outlineLvl w:val="0"/>
    </w:pPr>
    <w:rPr>
      <w:rFonts w:asciiTheme="majorHAnsi" w:hAnsiTheme="majorHAnsi"/>
      <w:b/>
      <w:color w:val="FFFFFF" w:themeColor="background1"/>
      <w:sz w:val="52"/>
      <w:szCs w:val="72"/>
    </w:rPr>
  </w:style>
  <w:style w:type="paragraph" w:styleId="Heading2">
    <w:name w:val="heading 2"/>
    <w:basedOn w:val="Normal"/>
    <w:next w:val="Normal"/>
    <w:link w:val="Heading2Char"/>
    <w:uiPriority w:val="9"/>
    <w:qFormat/>
    <w:rsid w:val="009F2B37"/>
    <w:pPr>
      <w:spacing w:line="240" w:lineRule="auto"/>
      <w:outlineLvl w:val="1"/>
    </w:pPr>
    <w:rPr>
      <w:rFonts w:asciiTheme="majorHAnsi" w:hAnsiTheme="majorHAnsi"/>
      <w:bCs/>
      <w:color w:val="FFFFFF" w:themeColor="background1"/>
      <w:sz w:val="36"/>
      <w:szCs w:val="44"/>
    </w:rPr>
  </w:style>
  <w:style w:type="paragraph" w:styleId="Heading3">
    <w:name w:val="heading 3"/>
    <w:basedOn w:val="Normal"/>
    <w:next w:val="Normal"/>
    <w:link w:val="Heading3Char"/>
    <w:uiPriority w:val="9"/>
    <w:qFormat/>
    <w:rsid w:val="009F2B37"/>
    <w:pPr>
      <w:spacing w:line="240" w:lineRule="auto"/>
      <w:outlineLvl w:val="2"/>
    </w:pPr>
    <w:rPr>
      <w:rFonts w:asciiTheme="majorHAnsi" w:hAnsiTheme="majorHAnsi"/>
      <w:b/>
      <w:color w:val="FFFFFF" w:themeColor="background1"/>
      <w:sz w:val="32"/>
      <w:szCs w:val="40"/>
    </w:rPr>
  </w:style>
  <w:style w:type="paragraph" w:styleId="Heading4">
    <w:name w:val="heading 4"/>
    <w:basedOn w:val="Normal"/>
    <w:next w:val="Normal"/>
    <w:link w:val="Heading4Char"/>
    <w:uiPriority w:val="9"/>
    <w:qFormat/>
    <w:rsid w:val="009F2B37"/>
    <w:pPr>
      <w:spacing w:line="240" w:lineRule="auto"/>
      <w:outlineLvl w:val="3"/>
    </w:pPr>
    <w:rPr>
      <w:rFonts w:asciiTheme="majorHAnsi" w:hAnsiTheme="majorHAnsi"/>
      <w:b/>
      <w:color w:val="FFFFFF" w:themeColor="background1"/>
      <w:szCs w:val="24"/>
    </w:rPr>
  </w:style>
  <w:style w:type="paragraph" w:styleId="Heading5">
    <w:name w:val="heading 5"/>
    <w:basedOn w:val="Normal"/>
    <w:next w:val="Normal"/>
    <w:link w:val="Heading5Char"/>
    <w:uiPriority w:val="9"/>
    <w:qFormat/>
    <w:rsid w:val="00BF7D5D"/>
    <w:pPr>
      <w:spacing w:line="240" w:lineRule="auto"/>
      <w:outlineLvl w:val="4"/>
    </w:pPr>
    <w:rPr>
      <w:rFonts w:asciiTheme="majorHAnsi" w:hAnsiTheme="majorHAnsi"/>
      <w:bCs/>
      <w:color w:val="FFFFFF" w:themeColor="background1"/>
      <w:szCs w:val="24"/>
    </w:rPr>
  </w:style>
  <w:style w:type="paragraph" w:styleId="Heading6">
    <w:name w:val="heading 6"/>
    <w:basedOn w:val="Normal"/>
    <w:next w:val="Normal"/>
    <w:link w:val="Heading6Char"/>
    <w:uiPriority w:val="9"/>
    <w:qFormat/>
    <w:rsid w:val="00BF7D5D"/>
    <w:pPr>
      <w:spacing w:after="12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2B37"/>
    <w:rPr>
      <w:rFonts w:asciiTheme="majorHAnsi" w:hAnsiTheme="majorHAnsi"/>
      <w:bCs/>
      <w:color w:val="FFFFFF" w:themeColor="background1"/>
      <w:sz w:val="36"/>
      <w:szCs w:val="44"/>
    </w:rPr>
  </w:style>
  <w:style w:type="paragraph" w:styleId="Title">
    <w:name w:val="Title"/>
    <w:basedOn w:val="Normal"/>
    <w:next w:val="Normal"/>
    <w:link w:val="TitleChar"/>
    <w:uiPriority w:val="10"/>
    <w:qFormat/>
    <w:rsid w:val="009F2B37"/>
    <w:pPr>
      <w:spacing w:before="120" w:after="360" w:line="240" w:lineRule="auto"/>
    </w:pPr>
    <w:rPr>
      <w:rFonts w:asciiTheme="majorHAnsi" w:hAnsiTheme="majorHAnsi"/>
      <w:b/>
      <w:sz w:val="32"/>
      <w:szCs w:val="40"/>
    </w:rPr>
  </w:style>
  <w:style w:type="character" w:customStyle="1" w:styleId="TitleChar">
    <w:name w:val="Title Char"/>
    <w:basedOn w:val="DefaultParagraphFont"/>
    <w:link w:val="Title"/>
    <w:uiPriority w:val="10"/>
    <w:rsid w:val="009F2B37"/>
    <w:rPr>
      <w:rFonts w:asciiTheme="majorHAnsi" w:hAnsiTheme="majorHAnsi"/>
      <w:b/>
      <w:sz w:val="32"/>
      <w:szCs w:val="40"/>
    </w:rPr>
  </w:style>
  <w:style w:type="character" w:styleId="Emphasis">
    <w:name w:val="Emphasis"/>
    <w:basedOn w:val="DefaultParagraphFont"/>
    <w:uiPriority w:val="11"/>
    <w:qFormat/>
    <w:rsid w:val="00517086"/>
    <w:rPr>
      <w:b/>
      <w:i w:val="0"/>
      <w:iCs/>
    </w:rPr>
  </w:style>
  <w:style w:type="character" w:customStyle="1" w:styleId="Heading1Char">
    <w:name w:val="Heading 1 Char"/>
    <w:basedOn w:val="DefaultParagraphFont"/>
    <w:link w:val="Heading1"/>
    <w:uiPriority w:val="9"/>
    <w:rsid w:val="009F2B37"/>
    <w:rPr>
      <w:rFonts w:asciiTheme="majorHAnsi" w:hAnsiTheme="majorHAnsi"/>
      <w:b/>
      <w:color w:val="FFFFFF" w:themeColor="background1"/>
      <w:sz w:val="52"/>
      <w:szCs w:val="72"/>
    </w:rPr>
  </w:style>
  <w:style w:type="character" w:styleId="Hyperlink">
    <w:name w:val="Hyperlink"/>
    <w:basedOn w:val="DefaultParagraphFont"/>
    <w:uiPriority w:val="99"/>
    <w:semiHidden/>
    <w:rsid w:val="00281FD5"/>
    <w:rPr>
      <w:color w:val="B85A22"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BF7D5D"/>
    <w:rPr>
      <w:sz w:val="20"/>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BF7D5D"/>
    <w:rPr>
      <w:sz w:val="20"/>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A65136"/>
    <w:rPr>
      <w:rFonts w:asciiTheme="majorHAnsi" w:hAnsiTheme="majorHAnsi"/>
      <w:b/>
      <w:bCs/>
      <w:caps/>
      <w:szCs w:val="20"/>
    </w:rPr>
  </w:style>
  <w:style w:type="character" w:customStyle="1" w:styleId="SubtitleChar">
    <w:name w:val="Subtitle Char"/>
    <w:basedOn w:val="DefaultParagraphFont"/>
    <w:link w:val="Subtitle"/>
    <w:uiPriority w:val="11"/>
    <w:rsid w:val="00A65136"/>
    <w:rPr>
      <w:rFonts w:asciiTheme="majorHAnsi" w:hAnsiTheme="majorHAnsi"/>
      <w:b/>
      <w:bCs/>
      <w:caps/>
      <w:sz w:val="20"/>
      <w:szCs w:val="20"/>
    </w:rPr>
  </w:style>
  <w:style w:type="character" w:customStyle="1" w:styleId="Heading3Char">
    <w:name w:val="Heading 3 Char"/>
    <w:basedOn w:val="DefaultParagraphFont"/>
    <w:link w:val="Heading3"/>
    <w:uiPriority w:val="9"/>
    <w:rsid w:val="009F2B37"/>
    <w:rPr>
      <w:rFonts w:asciiTheme="majorHAnsi" w:hAnsiTheme="majorHAnsi"/>
      <w:b/>
      <w:color w:val="FFFFFF" w:themeColor="background1"/>
      <w:sz w:val="32"/>
      <w:szCs w:val="40"/>
    </w:rPr>
  </w:style>
  <w:style w:type="character" w:customStyle="1" w:styleId="Heading4Char">
    <w:name w:val="Heading 4 Char"/>
    <w:basedOn w:val="DefaultParagraphFont"/>
    <w:link w:val="Heading4"/>
    <w:uiPriority w:val="9"/>
    <w:rsid w:val="009F2B37"/>
    <w:rPr>
      <w:rFonts w:asciiTheme="majorHAnsi" w:hAnsiTheme="majorHAnsi"/>
      <w:b/>
      <w:color w:val="FFFFFF" w:themeColor="background1"/>
      <w:sz w:val="20"/>
    </w:rPr>
  </w:style>
  <w:style w:type="paragraph" w:styleId="ListParagraph">
    <w:name w:val="List Paragraph"/>
    <w:basedOn w:val="Normal"/>
    <w:uiPriority w:val="34"/>
    <w:semiHidden/>
    <w:qFormat/>
    <w:rsid w:val="00422568"/>
    <w:pPr>
      <w:ind w:left="720"/>
      <w:contextualSpacing/>
    </w:pPr>
  </w:style>
  <w:style w:type="paragraph" w:styleId="NoSpacing">
    <w:name w:val="No Spacing"/>
    <w:uiPriority w:val="1"/>
    <w:semiHidden/>
    <w:qFormat/>
    <w:rsid w:val="00291ED6"/>
    <w:rPr>
      <w:sz w:val="18"/>
      <w:szCs w:val="22"/>
    </w:rPr>
  </w:style>
  <w:style w:type="character" w:customStyle="1" w:styleId="Heading5Char">
    <w:name w:val="Heading 5 Char"/>
    <w:basedOn w:val="DefaultParagraphFont"/>
    <w:link w:val="Heading5"/>
    <w:uiPriority w:val="9"/>
    <w:rsid w:val="00BF7D5D"/>
    <w:rPr>
      <w:rFonts w:asciiTheme="majorHAnsi" w:hAnsiTheme="majorHAnsi"/>
      <w:bCs/>
      <w:color w:val="FFFFFF" w:themeColor="background1"/>
      <w:sz w:val="20"/>
    </w:rPr>
  </w:style>
  <w:style w:type="character" w:customStyle="1" w:styleId="Heading6Char">
    <w:name w:val="Heading 6 Char"/>
    <w:basedOn w:val="DefaultParagraphFont"/>
    <w:link w:val="Heading6"/>
    <w:uiPriority w:val="9"/>
    <w:rsid w:val="00BF7D5D"/>
    <w:rPr>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ikagoyal/Library/Containers/com.microsoft.Word/Data/Library/Application%20Support/Microsoft/Office/16.0/DTS/Search/%7b5B68E554-7B03-0D49-9729-02A7554FEED0%7dTF04e82405-df7a-4af6-9848-ce6d82dbc6173ebdce38_Win32-381ba11a7545.dotx" TargetMode="External"/></Relationships>
</file>

<file path=word/theme/theme1.xml><?xml version="1.0" encoding="utf-8"?>
<a:theme xmlns:a="http://schemas.openxmlformats.org/drawingml/2006/main" name="Office Theme">
  <a:themeElements>
    <a:clrScheme name="Custom 418">
      <a:dk1>
        <a:sysClr val="windowText" lastClr="000000"/>
      </a:dk1>
      <a:lt1>
        <a:sysClr val="window" lastClr="FFFFFF"/>
      </a:lt1>
      <a:dk2>
        <a:srgbClr val="775F55"/>
      </a:dk2>
      <a:lt2>
        <a:srgbClr val="EBDDC3"/>
      </a:lt2>
      <a:accent1>
        <a:srgbClr val="94B6D2"/>
      </a:accent1>
      <a:accent2>
        <a:srgbClr val="DD8047"/>
      </a:accent2>
      <a:accent3>
        <a:srgbClr val="A5AB81"/>
      </a:accent3>
      <a:accent4>
        <a:srgbClr val="5627E2"/>
      </a:accent4>
      <a:accent5>
        <a:srgbClr val="7BA79D"/>
      </a:accent5>
      <a:accent6>
        <a:srgbClr val="968C8C"/>
      </a:accent6>
      <a:hlink>
        <a:srgbClr val="F7B615"/>
      </a:hlink>
      <a:folHlink>
        <a:srgbClr val="704404"/>
      </a:folHlink>
    </a:clrScheme>
    <a:fontScheme name="Custom 228">
      <a:majorFont>
        <a:latin typeface="Bahnschrift"/>
        <a:ea typeface=""/>
        <a:cs typeface=""/>
      </a:majorFont>
      <a:minorFont>
        <a:latin typeface="Bahnschrif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6650D0-62EA-4EA7-8484-EB2BBA2545A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215B279-18A4-4A4C-B47E-338AFF6AE716}">
  <ds:schemaRefs>
    <ds:schemaRef ds:uri="http://schemas.microsoft.com/sharepoint/v3/contenttype/forms"/>
  </ds:schemaRefs>
</ds:datastoreItem>
</file>

<file path=customXml/itemProps3.xml><?xml version="1.0" encoding="utf-8"?>
<ds:datastoreItem xmlns:ds="http://schemas.openxmlformats.org/officeDocument/2006/customXml" ds:itemID="{082E467D-322B-4DB0-A1AA-C90A2A281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Graphic header professional resume.dotx</Template>
  <TotalTime>0</TotalTime>
  <Pages>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Manika Goyal – Resume</dc:title>
  <dc:subject>Senior Data Analyst</dc:subject>
  <dc:creator>Manika Goyal</dc:creator>
  <cp:keywords>resume, data analyst, SQL, Power BI, Google Apps Script</cp:keywords>
  <dc:description/>
  <cp:lastModifiedBy>Manika Goyal</cp:lastModifiedBy>
  <cp:revision>1</cp:revision>
  <dcterms:created xsi:type="dcterms:W3CDTF">2026-08-23T17:42:00Z</dcterms:created>
  <dcterms:modified xsi:type="dcterms:W3CDTF">2026-08-23T17:42:00Z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